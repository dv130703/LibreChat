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AD9B" w14:textId="77777777" w:rsidR="008A6613" w:rsidRPr="00EE06F3" w:rsidRDefault="008A6613">
      <w:pPr>
        <w:jc w:val="center"/>
        <w:rPr>
          <w:b/>
          <w:sz w:val="40"/>
        </w:rPr>
      </w:pPr>
      <w:r w:rsidRPr="00EE06F3">
        <w:rPr>
          <w:b/>
          <w:sz w:val="40"/>
        </w:rPr>
        <w:t>TRANSCRIPT OF INTERVIEW *</w:t>
      </w:r>
    </w:p>
    <w:p w14:paraId="09F7031B" w14:textId="77777777" w:rsidR="008A6613" w:rsidRPr="00EE06F3" w:rsidRDefault="008A6613">
      <w:pPr>
        <w:jc w:val="center"/>
        <w:rPr>
          <w:b/>
          <w:sz w:val="40"/>
        </w:rPr>
      </w:pPr>
    </w:p>
    <w:p w14:paraId="643ED695" w14:textId="7DA38F01" w:rsidR="008A6613" w:rsidRPr="00EE06F3" w:rsidRDefault="00692C5F">
      <w:pPr>
        <w:jc w:val="center"/>
        <w:rPr>
          <w:b/>
          <w:sz w:val="26"/>
        </w:rPr>
      </w:pPr>
      <w:r>
        <w:t>[Witness Speaker(s)]</w:t>
      </w:r>
    </w:p>
    <w:p w14:paraId="59BAFFAC" w14:textId="77777777" w:rsidR="008A6613" w:rsidRPr="00EE06F3" w:rsidRDefault="008A6613">
      <w:pPr>
        <w:jc w:val="center"/>
        <w:rPr>
          <w:b/>
          <w:sz w:val="26"/>
        </w:rPr>
      </w:pPr>
    </w:p>
    <w:p w14:paraId="7A2CB3D5" w14:textId="77777777" w:rsidR="008A6613" w:rsidRPr="00EE06F3" w:rsidRDefault="008A6613">
      <w:pPr>
        <w:jc w:val="center"/>
      </w:pPr>
      <w:r w:rsidRPr="00EE06F3">
        <w:t>Voluntary</w:t>
      </w:r>
    </w:p>
    <w:p w14:paraId="1FFBFCC6" w14:textId="77777777" w:rsidR="008A6613" w:rsidRPr="00EE06F3" w:rsidRDefault="008A6613">
      <w:pPr>
        <w:jc w:val="center"/>
      </w:pPr>
    </w:p>
    <w:p w14:paraId="211CFE4A" w14:textId="77777777" w:rsidR="008A6613" w:rsidRPr="00EE06F3" w:rsidRDefault="008A6613">
      <w:pPr>
        <w:jc w:val="center"/>
      </w:pPr>
    </w:p>
    <w:p w14:paraId="705425DC" w14:textId="77777777" w:rsidR="008A6613" w:rsidRPr="00EE06F3" w:rsidRDefault="008A6613">
      <w:pPr>
        <w:jc w:val="center"/>
      </w:pPr>
    </w:p>
    <w:p w14:paraId="673D65FA" w14:textId="77777777" w:rsidR="008A6613" w:rsidRPr="00EE06F3" w:rsidRDefault="008A6613">
      <w:pPr>
        <w:pBdr>
          <w:top w:val="single" w:sz="6" w:space="1" w:color="auto"/>
          <w:left w:val="single" w:sz="6" w:space="4" w:color="auto"/>
          <w:bottom w:val="single" w:sz="6" w:space="1" w:color="auto"/>
          <w:right w:val="single" w:sz="6" w:space="4" w:color="auto"/>
        </w:pBdr>
        <w:jc w:val="center"/>
        <w:rPr>
          <w:b/>
          <w:sz w:val="12"/>
        </w:rPr>
      </w:pPr>
    </w:p>
    <w:p w14:paraId="397E07CE" w14:textId="44F2C4F6" w:rsidR="008A6613" w:rsidRPr="00EE06F3" w:rsidRDefault="008A6613">
      <w:pPr>
        <w:pBdr>
          <w:top w:val="single" w:sz="6" w:space="1" w:color="auto"/>
          <w:left w:val="single" w:sz="6" w:space="4" w:color="auto"/>
          <w:bottom w:val="single" w:sz="6" w:space="1" w:color="auto"/>
          <w:right w:val="single" w:sz="6" w:space="4" w:color="auto"/>
        </w:pBdr>
        <w:jc w:val="center"/>
        <w:rPr>
          <w:b/>
          <w:sz w:val="28"/>
        </w:rPr>
      </w:pPr>
      <w:r w:rsidRPr="00EE06F3">
        <w:rPr>
          <w:b/>
          <w:sz w:val="28"/>
        </w:rPr>
        <w:t xml:space="preserve">INVESTIGATION:  </w:t>
      </w:r>
      <w:r w:rsidR="00692C5F">
        <w:rPr>
          <w:b/>
          <w:sz w:val="28"/>
        </w:rPr>
        <w:t>[Case Name]</w:t>
      </w:r>
    </w:p>
    <w:p w14:paraId="32FE3776" w14:textId="77777777" w:rsidR="008A6613" w:rsidRPr="00EE06F3" w:rsidRDefault="008A6613">
      <w:pPr>
        <w:pBdr>
          <w:top w:val="single" w:sz="6" w:space="1" w:color="auto"/>
          <w:left w:val="single" w:sz="6" w:space="4" w:color="auto"/>
          <w:bottom w:val="single" w:sz="6" w:space="1" w:color="auto"/>
          <w:right w:val="single" w:sz="6" w:space="4" w:color="auto"/>
        </w:pBdr>
        <w:jc w:val="center"/>
        <w:rPr>
          <w:b/>
          <w:sz w:val="12"/>
        </w:rPr>
      </w:pPr>
    </w:p>
    <w:p w14:paraId="5DA28A99" w14:textId="77777777" w:rsidR="008A6613" w:rsidRPr="00EE06F3" w:rsidRDefault="008A6613">
      <w:pPr>
        <w:jc w:val="center"/>
        <w:rPr>
          <w:sz w:val="26"/>
        </w:rPr>
      </w:pPr>
    </w:p>
    <w:p w14:paraId="3FABFC87" w14:textId="77777777" w:rsidR="008A6613" w:rsidRPr="00EE06F3" w:rsidRDefault="008A6613">
      <w:pPr>
        <w:jc w:val="center"/>
        <w:rPr>
          <w:sz w:val="26"/>
        </w:rPr>
      </w:pPr>
    </w:p>
    <w:p w14:paraId="5ADB08CA" w14:textId="51E43FB5" w:rsidR="008A6613" w:rsidRPr="00EE06F3" w:rsidRDefault="00692C5F" w:rsidP="00692C5F">
      <w:pPr>
        <w:jc w:val="center"/>
        <w:rPr>
          <w:szCs w:val="22"/>
        </w:rPr>
      </w:pPr>
      <w:r w:rsidRPr="00692C5F">
        <w:rPr>
          <w:b/>
          <w:bCs/>
        </w:rPr>
        <w:t>[Current Date]</w:t>
      </w:r>
      <w:r w:rsidR="008A6613" w:rsidRPr="00EE06F3">
        <w:rPr>
          <w:b/>
          <w:szCs w:val="22"/>
        </w:rPr>
        <w:t xml:space="preserve"> at </w:t>
      </w:r>
      <w:r>
        <w:rPr>
          <w:b/>
          <w:szCs w:val="22"/>
        </w:rPr>
        <w:t>[Location]</w:t>
      </w:r>
    </w:p>
    <w:p w14:paraId="1FED0E6B" w14:textId="77777777" w:rsidR="008A6613" w:rsidRPr="00EE06F3" w:rsidRDefault="008A6613">
      <w:pPr>
        <w:jc w:val="center"/>
        <w:rPr>
          <w:szCs w:val="22"/>
        </w:rPr>
      </w:pPr>
    </w:p>
    <w:p w14:paraId="644EDAF6" w14:textId="77777777" w:rsidR="008A6613" w:rsidRPr="00EE06F3" w:rsidRDefault="008A6613">
      <w:pPr>
        <w:jc w:val="center"/>
        <w:rPr>
          <w:szCs w:val="22"/>
        </w:rPr>
      </w:pPr>
    </w:p>
    <w:p w14:paraId="40330322" w14:textId="6F87E949" w:rsidR="008A6613" w:rsidRPr="00EE06F3" w:rsidRDefault="008A6613">
      <w:pPr>
        <w:jc w:val="center"/>
        <w:rPr>
          <w:szCs w:val="22"/>
        </w:rPr>
      </w:pPr>
      <w:r w:rsidRPr="00EE06F3">
        <w:rPr>
          <w:szCs w:val="22"/>
        </w:rPr>
        <w:t>Time Commen</w:t>
      </w:r>
      <w:r w:rsidR="004A1464">
        <w:rPr>
          <w:szCs w:val="22"/>
        </w:rPr>
        <w:t>W</w:t>
      </w:r>
      <w:r w:rsidRPr="00EE06F3">
        <w:rPr>
          <w:szCs w:val="22"/>
        </w:rPr>
        <w:t xml:space="preserve">ced:   </w:t>
      </w:r>
      <w:r w:rsidR="00692C5F">
        <w:t xml:space="preserve">[Time] </w:t>
      </w:r>
      <w:r w:rsidRPr="00EE06F3">
        <w:rPr>
          <w:szCs w:val="22"/>
        </w:rPr>
        <w:t>Hours</w:t>
      </w:r>
    </w:p>
    <w:p w14:paraId="000BFB2F" w14:textId="5783B209" w:rsidR="008A6613" w:rsidRPr="00EE06F3" w:rsidRDefault="008A6613">
      <w:pPr>
        <w:jc w:val="center"/>
        <w:rPr>
          <w:szCs w:val="22"/>
        </w:rPr>
      </w:pPr>
      <w:r w:rsidRPr="00EE06F3">
        <w:rPr>
          <w:szCs w:val="22"/>
        </w:rPr>
        <w:t xml:space="preserve">Time Completed:     </w:t>
      </w:r>
      <w:r w:rsidR="00692C5F">
        <w:t>[Time]</w:t>
      </w:r>
      <w:r w:rsidRPr="00EE06F3">
        <w:rPr>
          <w:szCs w:val="22"/>
        </w:rPr>
        <w:t xml:space="preserve"> Hours</w:t>
      </w:r>
    </w:p>
    <w:p w14:paraId="66AFE6A8" w14:textId="77777777" w:rsidR="008A6613" w:rsidRPr="00EE06F3" w:rsidRDefault="008A6613">
      <w:pPr>
        <w:jc w:val="center"/>
        <w:rPr>
          <w:szCs w:val="22"/>
        </w:rPr>
      </w:pPr>
    </w:p>
    <w:p w14:paraId="053097CC" w14:textId="77777777" w:rsidR="008A6613" w:rsidRPr="00EE06F3" w:rsidRDefault="008A6613">
      <w:pPr>
        <w:jc w:val="center"/>
        <w:rPr>
          <w:szCs w:val="22"/>
        </w:rPr>
      </w:pPr>
    </w:p>
    <w:p w14:paraId="343C2947" w14:textId="2DA5BB6D" w:rsidR="008A6613" w:rsidRPr="00EE06F3" w:rsidRDefault="008A6613">
      <w:pPr>
        <w:tabs>
          <w:tab w:val="left" w:pos="2835"/>
          <w:tab w:val="left" w:pos="3686"/>
        </w:tabs>
        <w:rPr>
          <w:b/>
          <w:szCs w:val="22"/>
        </w:rPr>
      </w:pPr>
      <w:r w:rsidRPr="00EE06F3">
        <w:rPr>
          <w:b/>
          <w:szCs w:val="22"/>
        </w:rPr>
        <w:t>Present:</w:t>
      </w:r>
      <w:r w:rsidRPr="00EE06F3">
        <w:rPr>
          <w:szCs w:val="22"/>
        </w:rPr>
        <w:tab/>
        <w:t>1.</w:t>
      </w:r>
      <w:r w:rsidRPr="00EE06F3">
        <w:rPr>
          <w:szCs w:val="22"/>
        </w:rPr>
        <w:tab/>
      </w:r>
      <w:r w:rsidR="00397B0C">
        <w:t>Speaker n</w:t>
      </w:r>
      <w:r w:rsidR="00692C5F">
        <w:t xml:space="preserve"> (Witness)</w:t>
      </w:r>
    </w:p>
    <w:p w14:paraId="03085D2B" w14:textId="77777777" w:rsidR="008A6613" w:rsidRPr="00EE06F3" w:rsidRDefault="008A6613">
      <w:pPr>
        <w:tabs>
          <w:tab w:val="left" w:pos="2552"/>
          <w:tab w:val="left" w:pos="3402"/>
        </w:tabs>
        <w:rPr>
          <w:b/>
          <w:szCs w:val="22"/>
        </w:rPr>
      </w:pPr>
    </w:p>
    <w:p w14:paraId="72EADBF6" w14:textId="0A87AB16" w:rsidR="008A6613" w:rsidRPr="00692C5F" w:rsidRDefault="00397B0C">
      <w:pPr>
        <w:numPr>
          <w:ilvl w:val="0"/>
          <w:numId w:val="1"/>
        </w:numPr>
        <w:tabs>
          <w:tab w:val="clear" w:pos="360"/>
          <w:tab w:val="left" w:pos="2835"/>
          <w:tab w:val="num" w:pos="3686"/>
        </w:tabs>
        <w:ind w:left="3686" w:hanging="851"/>
        <w:rPr>
          <w:szCs w:val="22"/>
        </w:rPr>
      </w:pPr>
      <w:r w:rsidRPr="00692C5F">
        <w:t>Speaker n + 1</w:t>
      </w:r>
      <w:r w:rsidR="00692C5F" w:rsidRPr="00692C5F">
        <w:t xml:space="preserve"> (Witness 2)</w:t>
      </w:r>
    </w:p>
    <w:p w14:paraId="3705660E" w14:textId="77777777" w:rsidR="008A6613" w:rsidRPr="00EE06F3" w:rsidRDefault="008A6613">
      <w:pPr>
        <w:tabs>
          <w:tab w:val="left" w:pos="2835"/>
          <w:tab w:val="num" w:pos="3686"/>
        </w:tabs>
        <w:ind w:left="3686" w:hanging="851"/>
        <w:rPr>
          <w:b/>
          <w:szCs w:val="22"/>
        </w:rPr>
      </w:pPr>
    </w:p>
    <w:p w14:paraId="6528F10A" w14:textId="2D053EF2" w:rsidR="008A6613" w:rsidRPr="00692C5F" w:rsidRDefault="00397B0C">
      <w:pPr>
        <w:numPr>
          <w:ilvl w:val="0"/>
          <w:numId w:val="1"/>
        </w:numPr>
        <w:tabs>
          <w:tab w:val="clear" w:pos="360"/>
          <w:tab w:val="left" w:pos="2835"/>
          <w:tab w:val="num" w:pos="3686"/>
        </w:tabs>
        <w:ind w:left="3686" w:hanging="851"/>
        <w:rPr>
          <w:b/>
          <w:bCs/>
          <w:szCs w:val="22"/>
        </w:rPr>
      </w:pPr>
      <w:r w:rsidRPr="00692C5F">
        <w:rPr>
          <w:b/>
          <w:bCs/>
        </w:rPr>
        <w:t xml:space="preserve">Speaker </w:t>
      </w:r>
      <w:r w:rsidR="00692C5F" w:rsidRPr="00692C5F">
        <w:rPr>
          <w:b/>
          <w:bCs/>
        </w:rPr>
        <w:t>x</w:t>
      </w:r>
      <w:r w:rsidR="00692C5F">
        <w:t>, [Role]</w:t>
      </w:r>
    </w:p>
    <w:p w14:paraId="6EB3F12F" w14:textId="77777777" w:rsidR="008A6613" w:rsidRPr="00EE06F3" w:rsidRDefault="008A6613">
      <w:pPr>
        <w:tabs>
          <w:tab w:val="left" w:pos="2835"/>
        </w:tabs>
        <w:ind w:left="2835"/>
        <w:rPr>
          <w:b/>
          <w:szCs w:val="22"/>
        </w:rPr>
      </w:pPr>
    </w:p>
    <w:p w14:paraId="08388F24" w14:textId="3FDEEC78" w:rsidR="008A6613" w:rsidRPr="00EE06F3" w:rsidRDefault="00397B0C">
      <w:pPr>
        <w:numPr>
          <w:ilvl w:val="0"/>
          <w:numId w:val="1"/>
        </w:numPr>
        <w:tabs>
          <w:tab w:val="clear" w:pos="360"/>
          <w:tab w:val="left" w:pos="2835"/>
          <w:tab w:val="num" w:pos="3686"/>
        </w:tabs>
        <w:ind w:left="3686" w:hanging="851"/>
        <w:rPr>
          <w:b/>
          <w:szCs w:val="22"/>
        </w:rPr>
      </w:pPr>
      <w:r>
        <w:t xml:space="preserve">Speaker </w:t>
      </w:r>
      <w:r w:rsidR="00692C5F">
        <w:t>y, [Role]</w:t>
      </w:r>
    </w:p>
    <w:p w14:paraId="7CD7FD50" w14:textId="77777777" w:rsidR="008A6613" w:rsidRPr="00EE06F3" w:rsidRDefault="008A6613">
      <w:pPr>
        <w:tabs>
          <w:tab w:val="left" w:pos="2835"/>
        </w:tabs>
        <w:rPr>
          <w:szCs w:val="22"/>
        </w:rPr>
      </w:pPr>
    </w:p>
    <w:p w14:paraId="051DF0D5" w14:textId="77777777" w:rsidR="008A6613" w:rsidRPr="00EE06F3" w:rsidRDefault="008A6613">
      <w:pPr>
        <w:tabs>
          <w:tab w:val="left" w:pos="2835"/>
        </w:tabs>
      </w:pPr>
    </w:p>
    <w:p w14:paraId="68ACDE23" w14:textId="77777777" w:rsidR="008A6613" w:rsidRPr="00EE06F3" w:rsidRDefault="008A6613">
      <w:pPr>
        <w:tabs>
          <w:tab w:val="left" w:pos="2835"/>
        </w:tabs>
      </w:pPr>
    </w:p>
    <w:p w14:paraId="4AD2DED9" w14:textId="77777777" w:rsidR="008A6613" w:rsidRPr="00EE06F3" w:rsidRDefault="008A6613">
      <w:pPr>
        <w:tabs>
          <w:tab w:val="left" w:pos="2835"/>
        </w:tabs>
      </w:pPr>
    </w:p>
    <w:p w14:paraId="16BC0785" w14:textId="77777777" w:rsidR="008A6613" w:rsidRPr="00EE06F3" w:rsidRDefault="008A6613">
      <w:pPr>
        <w:pStyle w:val="Header"/>
        <w:tabs>
          <w:tab w:val="clear" w:pos="4153"/>
          <w:tab w:val="clear" w:pos="8306"/>
        </w:tabs>
      </w:pPr>
    </w:p>
    <w:p w14:paraId="4679473E" w14:textId="77777777" w:rsidR="008A6613" w:rsidRPr="00EE06F3" w:rsidRDefault="008A6613">
      <w:pPr>
        <w:tabs>
          <w:tab w:val="left" w:pos="2835"/>
        </w:tabs>
      </w:pPr>
    </w:p>
    <w:p w14:paraId="35AEEBC4" w14:textId="77777777" w:rsidR="008A6613" w:rsidRPr="00EE06F3" w:rsidRDefault="008A6613">
      <w:pPr>
        <w:tabs>
          <w:tab w:val="left" w:pos="2835"/>
        </w:tabs>
      </w:pPr>
    </w:p>
    <w:p w14:paraId="12979AAB" w14:textId="77777777" w:rsidR="008A6613" w:rsidRPr="00EE06F3" w:rsidRDefault="008A6613">
      <w:pPr>
        <w:tabs>
          <w:tab w:val="left" w:pos="2835"/>
        </w:tabs>
      </w:pPr>
    </w:p>
    <w:p w14:paraId="5D154B24" w14:textId="77777777" w:rsidR="008A6613" w:rsidRPr="00EE06F3" w:rsidRDefault="008A6613">
      <w:pPr>
        <w:tabs>
          <w:tab w:val="left" w:pos="2835"/>
        </w:tabs>
      </w:pPr>
    </w:p>
    <w:p w14:paraId="14F086B0" w14:textId="77777777" w:rsidR="008A6613" w:rsidRPr="00EE06F3" w:rsidRDefault="008A6613">
      <w:pPr>
        <w:tabs>
          <w:tab w:val="left" w:pos="2835"/>
        </w:tabs>
        <w:jc w:val="center"/>
        <w:rPr>
          <w:b/>
          <w:szCs w:val="22"/>
        </w:rPr>
      </w:pPr>
      <w:r w:rsidRPr="00EE06F3">
        <w:rPr>
          <w:szCs w:val="22"/>
        </w:rPr>
        <w:t xml:space="preserve">*  </w:t>
      </w:r>
      <w:r w:rsidRPr="00EE06F3">
        <w:rPr>
          <w:b/>
          <w:szCs w:val="22"/>
        </w:rPr>
        <w:t>UNVERIFIED TRANSCRIPT OF RECORDED INTERVIEW</w:t>
      </w:r>
    </w:p>
    <w:p w14:paraId="6A6BC2E9" w14:textId="77777777" w:rsidR="008A6613" w:rsidRPr="00EE06F3" w:rsidRDefault="008A6613">
      <w:pPr>
        <w:tabs>
          <w:tab w:val="left" w:pos="2835"/>
        </w:tabs>
        <w:jc w:val="center"/>
        <w:rPr>
          <w:b/>
          <w:sz w:val="18"/>
          <w:szCs w:val="18"/>
        </w:rPr>
      </w:pPr>
    </w:p>
    <w:p w14:paraId="43214E98" w14:textId="77777777" w:rsidR="008A6613" w:rsidRPr="00EE06F3" w:rsidRDefault="008A6613">
      <w:pPr>
        <w:pStyle w:val="BodyText"/>
        <w:rPr>
          <w:sz w:val="18"/>
          <w:szCs w:val="18"/>
        </w:rPr>
      </w:pPr>
      <w:r w:rsidRPr="00EE06F3">
        <w:rPr>
          <w:sz w:val="18"/>
          <w:szCs w:val="18"/>
        </w:rPr>
        <w:t xml:space="preserve">This draft transcript of interview has been prepared by a </w:t>
      </w:r>
      <w:r w:rsidR="00EA4B25">
        <w:rPr>
          <w:sz w:val="18"/>
          <w:szCs w:val="18"/>
        </w:rPr>
        <w:t>transcriptionist</w:t>
      </w:r>
      <w:r w:rsidRPr="00EE06F3">
        <w:rPr>
          <w:sz w:val="18"/>
          <w:szCs w:val="18"/>
        </w:rPr>
        <w:t>.  It has not been checked or verified against the soundtrack of the tape and may not be an accurate verbatim record.  It has been prepared to outline the areas covered in the interview and to facilitate the location of specific passages and topics on the tape which remains the original and true record.</w:t>
      </w:r>
    </w:p>
    <w:p w14:paraId="6FD0F0E9" w14:textId="77777777" w:rsidR="008A6613" w:rsidRPr="00EE06F3" w:rsidRDefault="008A6613">
      <w:pPr>
        <w:tabs>
          <w:tab w:val="left" w:pos="2835"/>
        </w:tabs>
        <w:spacing w:line="360" w:lineRule="auto"/>
        <w:jc w:val="both"/>
        <w:rPr>
          <w:sz w:val="18"/>
          <w:szCs w:val="18"/>
        </w:rPr>
        <w:sectPr w:rsidR="008A6613" w:rsidRPr="00EE06F3">
          <w:headerReference w:type="even" r:id="rId10"/>
          <w:headerReference w:type="default" r:id="rId11"/>
          <w:headerReference w:type="first" r:id="rId12"/>
          <w:pgSz w:w="11906" w:h="16838" w:code="9"/>
          <w:pgMar w:top="1418" w:right="1418" w:bottom="1134" w:left="1418" w:header="720" w:footer="851" w:gutter="0"/>
          <w:cols w:space="720"/>
        </w:sectPr>
      </w:pPr>
    </w:p>
    <w:p w14:paraId="3DB716BA" w14:textId="68743AFC" w:rsidR="008A6613" w:rsidRDefault="00397B0C" w:rsidP="00785364">
      <w:pPr>
        <w:spacing w:after="120" w:line="360" w:lineRule="auto"/>
        <w:ind w:left="2268" w:hanging="2268"/>
        <w:jc w:val="both"/>
      </w:pPr>
      <w:r>
        <w:lastRenderedPageBreak/>
        <w:t>Speaker 1</w:t>
      </w:r>
      <w:r w:rsidR="00F950C1">
        <w:tab/>
      </w:r>
      <w:r>
        <w:t>gibberish gibberish gibberish</w:t>
      </w:r>
      <w:r w:rsidR="00F950C1">
        <w:t xml:space="preserve">  </w:t>
      </w:r>
    </w:p>
    <w:p w14:paraId="3D927B85" w14:textId="77777777" w:rsidR="00397B0C" w:rsidRDefault="00397B0C" w:rsidP="00F950C1">
      <w:pPr>
        <w:spacing w:after="120" w:line="360" w:lineRule="auto"/>
        <w:ind w:left="2268" w:hanging="2268"/>
        <w:jc w:val="both"/>
        <w:rPr>
          <w:lang w:val="it-IT"/>
        </w:rPr>
      </w:pPr>
      <w:r>
        <w:t>Speaker 2</w:t>
      </w:r>
      <w:r w:rsidR="00F950C1">
        <w:t xml:space="preserve"> </w:t>
      </w:r>
      <w:r w:rsidR="00F950C1">
        <w:tab/>
      </w:r>
      <w:r>
        <w:t>gibberish gibberish gibberish</w:t>
      </w:r>
      <w: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r>
        <w:t>gibberish gibberish gibberish</w:t>
      </w:r>
      <w:r>
        <w:rPr>
          <w:lang w:val="it-IT"/>
        </w:rPr>
        <w:t xml:space="preserve"> </w:t>
      </w:r>
    </w:p>
    <w:p w14:paraId="02E64A1A" w14:textId="33AD89FB" w:rsidR="00F950C1" w:rsidRPr="00887232" w:rsidRDefault="00397B0C" w:rsidP="00F950C1">
      <w:pPr>
        <w:spacing w:after="120" w:line="360" w:lineRule="auto"/>
        <w:ind w:left="2268" w:hanging="2268"/>
        <w:jc w:val="both"/>
        <w:rPr>
          <w:lang w:val="it-IT"/>
        </w:rPr>
      </w:pPr>
      <w:r>
        <w:rPr>
          <w:lang w:val="it-IT"/>
        </w:rPr>
        <w:t>Speaker 3</w:t>
      </w:r>
      <w:r w:rsidR="00F950C1" w:rsidRPr="00887232">
        <w:rPr>
          <w:lang w:val="it-IT"/>
        </w:rPr>
        <w:tab/>
      </w:r>
      <w:r>
        <w:t>gibberish gibberish gibberish</w:t>
      </w:r>
      <w:r w:rsidRPr="00397B0C">
        <w:t xml:space="preserve"> </w:t>
      </w:r>
      <w:r>
        <w:t>gibberish gibberish gibberish</w:t>
      </w:r>
      <w:r w:rsidRPr="00397B0C">
        <w:t xml:space="preserve"> </w:t>
      </w:r>
      <w:r>
        <w:t>gibberish gibberish gibberish</w:t>
      </w:r>
    </w:p>
    <w:p w14:paraId="34F6386E" w14:textId="5B257F19" w:rsidR="00F950C1" w:rsidRDefault="00397B0C" w:rsidP="00F950C1">
      <w:pPr>
        <w:spacing w:after="120" w:line="360" w:lineRule="auto"/>
        <w:ind w:left="2268" w:hanging="2268"/>
        <w:jc w:val="both"/>
      </w:pPr>
      <w:r>
        <w:t>Speaker 1</w:t>
      </w:r>
      <w:r w:rsidR="00F950C1">
        <w:tab/>
      </w:r>
      <w:r>
        <w:t>gibberish gibberish gibberish</w:t>
      </w:r>
      <w:r w:rsidRPr="00397B0C">
        <w:t xml:space="preserve"> </w:t>
      </w:r>
      <w:r>
        <w:t>gibberish gibberish gibberish</w:t>
      </w:r>
      <w:r w:rsidRPr="00397B0C">
        <w:t xml:space="preserve"> </w:t>
      </w:r>
      <w:r>
        <w:t>gibberish gibberish gibberish</w:t>
      </w:r>
      <w:r w:rsidRPr="00397B0C">
        <w:t xml:space="preserve"> </w:t>
      </w:r>
      <w:r>
        <w:t>gibberish gibberish gibberish</w:t>
      </w:r>
    </w:p>
    <w:p w14:paraId="344CB14B" w14:textId="41868E2A" w:rsidR="0092700F" w:rsidRPr="00F950C1" w:rsidRDefault="0084706A" w:rsidP="00130899">
      <w:pPr>
        <w:spacing w:after="120" w:line="360" w:lineRule="auto"/>
        <w:ind w:left="2268" w:hanging="2268"/>
        <w:jc w:val="both"/>
      </w:pPr>
      <w:r>
        <w:t>[End of interview]</w:t>
      </w:r>
    </w:p>
    <w:sectPr w:rsidR="0092700F" w:rsidRPr="00F950C1" w:rsidSect="00C83A54">
      <w:headerReference w:type="even" r:id="rId13"/>
      <w:headerReference w:type="default" r:id="rId14"/>
      <w:footerReference w:type="default" r:id="rId15"/>
      <w:headerReference w:type="first" r:id="rId16"/>
      <w:pgSz w:w="11906" w:h="16838" w:code="9"/>
      <w:pgMar w:top="1418" w:right="1418" w:bottom="1418" w:left="1418" w:header="720" w:footer="851"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C0607" w14:textId="77777777" w:rsidR="00743AC9" w:rsidRDefault="00743AC9">
      <w:r>
        <w:separator/>
      </w:r>
    </w:p>
  </w:endnote>
  <w:endnote w:type="continuationSeparator" w:id="0">
    <w:p w14:paraId="563EFF53" w14:textId="77777777" w:rsidR="00743AC9" w:rsidRDefault="00743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rPr>
      <w:id w:val="472722564"/>
      <w:docPartObj>
        <w:docPartGallery w:val="Page Numbers (Bottom of Page)"/>
        <w:docPartUnique/>
      </w:docPartObj>
    </w:sdtPr>
    <w:sdtEndPr>
      <w:rPr>
        <w:noProof/>
        <w:sz w:val="16"/>
        <w:szCs w:val="16"/>
      </w:rPr>
    </w:sdtEndPr>
    <w:sdtContent>
      <w:p w14:paraId="19794C62" w14:textId="5184B84E" w:rsidR="003F5C2A" w:rsidRPr="003F5C2A" w:rsidRDefault="003F5C2A">
        <w:pPr>
          <w:pStyle w:val="Footer"/>
          <w:jc w:val="center"/>
          <w:rPr>
            <w:rFonts w:asciiTheme="minorHAnsi" w:hAnsiTheme="minorHAnsi"/>
            <w:sz w:val="16"/>
            <w:szCs w:val="16"/>
          </w:rPr>
        </w:pPr>
        <w:r w:rsidRPr="003F5C2A">
          <w:rPr>
            <w:rFonts w:asciiTheme="minorHAnsi" w:hAnsiTheme="minorHAnsi"/>
            <w:sz w:val="16"/>
            <w:szCs w:val="16"/>
          </w:rPr>
          <w:t>[</w:t>
        </w:r>
        <w:r w:rsidR="00397B0C">
          <w:rPr>
            <w:rFonts w:asciiTheme="minorHAnsi" w:hAnsiTheme="minorHAnsi"/>
            <w:sz w:val="16"/>
            <w:szCs w:val="16"/>
          </w:rPr>
          <w:t>Speaker 3</w:t>
        </w:r>
        <w:r w:rsidRPr="003F5C2A">
          <w:rPr>
            <w:rFonts w:asciiTheme="minorHAnsi" w:hAnsiTheme="minorHAnsi"/>
            <w:noProof/>
            <w:sz w:val="16"/>
            <w:szCs w:val="16"/>
          </w:rPr>
          <w:t>]</w:t>
        </w:r>
      </w:p>
    </w:sdtContent>
  </w:sdt>
  <w:p w14:paraId="5D74122F" w14:textId="77777777" w:rsidR="002B3898" w:rsidRPr="003F5C2A" w:rsidRDefault="002B3898" w:rsidP="003F5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B3AB4" w14:textId="77777777" w:rsidR="00743AC9" w:rsidRDefault="00743AC9">
      <w:r>
        <w:separator/>
      </w:r>
    </w:p>
  </w:footnote>
  <w:footnote w:type="continuationSeparator" w:id="0">
    <w:p w14:paraId="2F4C5AAE" w14:textId="77777777" w:rsidR="00743AC9" w:rsidRDefault="00743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2981" w14:textId="77777777" w:rsidR="00505C86" w:rsidRDefault="00000000">
    <w:pPr>
      <w:pStyle w:val="Header"/>
    </w:pPr>
    <w:r>
      <w:rPr>
        <w:noProof/>
      </w:rPr>
      <w:pict w14:anchorId="22866F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2979688" o:spid="_x0000_s1026" type="#_x0000_t136" style="position:absolute;margin-left:0;margin-top:0;width:532.8pt;height:106.55pt;rotation:315;z-index:-251655168;mso-position-horizontal:center;mso-position-horizontal-relative:margin;mso-position-vertical:center;mso-position-vertical-relative:margin" o:allowincell="f" fillcolor="silver" stroked="f">
          <v:fill opacity=".5"/>
          <v:textpath style="font-family:&quot;Times New Roman&quot;;font-size:1pt" string="UNVERIFI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4745" w14:textId="77777777" w:rsidR="00505C86" w:rsidRDefault="00000000">
    <w:pPr>
      <w:pStyle w:val="Header"/>
    </w:pPr>
    <w:r>
      <w:rPr>
        <w:noProof/>
      </w:rPr>
      <w:pict w14:anchorId="1A7698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2979689" o:spid="_x0000_s1027" type="#_x0000_t136" style="position:absolute;margin-left:0;margin-top:0;width:532.8pt;height:106.55pt;rotation:315;z-index:-251653120;mso-position-horizontal:center;mso-position-horizontal-relative:margin;mso-position-vertical:center;mso-position-vertical-relative:margin" o:allowincell="f" fillcolor="silver" stroked="f">
          <v:fill opacity=".5"/>
          <v:textpath style="font-family:&quot;Times New Roman&quot;;font-size:1pt" string="UNVERIFI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6727" w14:textId="77777777" w:rsidR="00505C86" w:rsidRDefault="00000000">
    <w:pPr>
      <w:pStyle w:val="Header"/>
    </w:pPr>
    <w:r>
      <w:rPr>
        <w:noProof/>
      </w:rPr>
      <w:pict w14:anchorId="52CB65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2979687" o:spid="_x0000_s1025" type="#_x0000_t136" style="position:absolute;margin-left:0;margin-top:0;width:532.8pt;height:106.55pt;rotation:315;z-index:-251657216;mso-position-horizontal:center;mso-position-horizontal-relative:margin;mso-position-vertical:center;mso-position-vertical-relative:margin" o:allowincell="f" fillcolor="silver" stroked="f">
          <v:fill opacity=".5"/>
          <v:textpath style="font-family:&quot;Times New Roman&quot;;font-size:1pt" string="UNVERIFIE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7615" w14:textId="77777777" w:rsidR="00505C86" w:rsidRDefault="00000000">
    <w:pPr>
      <w:pStyle w:val="Header"/>
    </w:pPr>
    <w:r>
      <w:rPr>
        <w:noProof/>
      </w:rPr>
      <w:pict w14:anchorId="5FFA60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2979691" o:spid="_x0000_s1029" type="#_x0000_t136" style="position:absolute;margin-left:0;margin-top:0;width:532.8pt;height:106.55pt;rotation:315;z-index:-251649024;mso-position-horizontal:center;mso-position-horizontal-relative:margin;mso-position-vertical:center;mso-position-vertical-relative:margin" o:allowincell="f" fillcolor="silver" stroked="f">
          <v:fill opacity=".5"/>
          <v:textpath style="font-family:&quot;Times New Roman&quot;;font-size:1pt" string="UNVERIFIED"/>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FF56" w14:textId="77777777" w:rsidR="002B3898" w:rsidRDefault="00000000">
    <w:pPr>
      <w:pStyle w:val="Header"/>
    </w:pPr>
    <w:r>
      <w:rPr>
        <w:noProof/>
      </w:rPr>
      <w:pict w14:anchorId="234EBE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2979692" o:spid="_x0000_s1030" type="#_x0000_t136" style="position:absolute;margin-left:0;margin-top:0;width:532.8pt;height:106.55pt;rotation:315;z-index:-251646976;mso-position-horizontal:center;mso-position-horizontal-relative:margin;mso-position-vertical:center;mso-position-vertical-relative:margin" o:allowincell="f" fillcolor="silver" stroked="f">
          <v:fill opacity=".5"/>
          <v:textpath style="font-family:&quot;Times New Roman&quot;;font-size:1pt" string="UNVERIFIED"/>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11B2" w14:textId="77777777" w:rsidR="00505C86" w:rsidRDefault="00000000">
    <w:pPr>
      <w:pStyle w:val="Header"/>
    </w:pPr>
    <w:r>
      <w:rPr>
        <w:noProof/>
      </w:rPr>
      <w:pict w14:anchorId="1EFD65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2979690" o:spid="_x0000_s1028" type="#_x0000_t136" style="position:absolute;margin-left:0;margin-top:0;width:532.8pt;height:106.55pt;rotation:315;z-index:-251651072;mso-position-horizontal:center;mso-position-horizontal-relative:margin;mso-position-vertical:center;mso-position-vertical-relative:margin" o:allowincell="f" fillcolor="silver" stroked="f">
          <v:fill opacity=".5"/>
          <v:textpath style="font-family:&quot;Times New Roman&quot;;font-size:1pt" string="UNVERIFI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F5325"/>
    <w:multiLevelType w:val="singleLevel"/>
    <w:tmpl w:val="2CCABB90"/>
    <w:lvl w:ilvl="0">
      <w:start w:val="2"/>
      <w:numFmt w:val="decimal"/>
      <w:lvlText w:val="%1."/>
      <w:lvlJc w:val="left"/>
      <w:pPr>
        <w:tabs>
          <w:tab w:val="num" w:pos="360"/>
        </w:tabs>
        <w:ind w:left="360" w:hanging="360"/>
      </w:pPr>
      <w:rPr>
        <w:b w:val="0"/>
        <w:i w:val="0"/>
      </w:rPr>
    </w:lvl>
  </w:abstractNum>
  <w:num w:numId="1" w16cid:durableId="161069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C1"/>
    <w:rsid w:val="00015DDC"/>
    <w:rsid w:val="0001744B"/>
    <w:rsid w:val="0007590D"/>
    <w:rsid w:val="000940DE"/>
    <w:rsid w:val="000A7C74"/>
    <w:rsid w:val="000D0E0A"/>
    <w:rsid w:val="000D75AA"/>
    <w:rsid w:val="000F69F1"/>
    <w:rsid w:val="00124946"/>
    <w:rsid w:val="00130899"/>
    <w:rsid w:val="00176D37"/>
    <w:rsid w:val="001829B9"/>
    <w:rsid w:val="001C0EC4"/>
    <w:rsid w:val="001C51F4"/>
    <w:rsid w:val="001D1BB0"/>
    <w:rsid w:val="001F28DE"/>
    <w:rsid w:val="00210632"/>
    <w:rsid w:val="00280493"/>
    <w:rsid w:val="00287050"/>
    <w:rsid w:val="002A171D"/>
    <w:rsid w:val="002B05E0"/>
    <w:rsid w:val="002B3898"/>
    <w:rsid w:val="002D30E3"/>
    <w:rsid w:val="002D6793"/>
    <w:rsid w:val="003136B8"/>
    <w:rsid w:val="00317364"/>
    <w:rsid w:val="003228C5"/>
    <w:rsid w:val="00326CE6"/>
    <w:rsid w:val="0032743E"/>
    <w:rsid w:val="00342914"/>
    <w:rsid w:val="003469AA"/>
    <w:rsid w:val="00386AA9"/>
    <w:rsid w:val="00397B0C"/>
    <w:rsid w:val="003A3CBB"/>
    <w:rsid w:val="003C3E45"/>
    <w:rsid w:val="003E5797"/>
    <w:rsid w:val="003F5C2A"/>
    <w:rsid w:val="00407B17"/>
    <w:rsid w:val="004176A7"/>
    <w:rsid w:val="004342C8"/>
    <w:rsid w:val="0044406A"/>
    <w:rsid w:val="004754FC"/>
    <w:rsid w:val="004A1464"/>
    <w:rsid w:val="00505C86"/>
    <w:rsid w:val="0050711E"/>
    <w:rsid w:val="00517425"/>
    <w:rsid w:val="00556CE2"/>
    <w:rsid w:val="005639E2"/>
    <w:rsid w:val="00577412"/>
    <w:rsid w:val="00590544"/>
    <w:rsid w:val="00594567"/>
    <w:rsid w:val="005A22BD"/>
    <w:rsid w:val="005E0278"/>
    <w:rsid w:val="00605EAA"/>
    <w:rsid w:val="00623C01"/>
    <w:rsid w:val="0062556C"/>
    <w:rsid w:val="00626BCB"/>
    <w:rsid w:val="00650EA4"/>
    <w:rsid w:val="00692C5F"/>
    <w:rsid w:val="00695F6D"/>
    <w:rsid w:val="006A1937"/>
    <w:rsid w:val="006B232A"/>
    <w:rsid w:val="006E5A37"/>
    <w:rsid w:val="006F5955"/>
    <w:rsid w:val="00705B16"/>
    <w:rsid w:val="00743AC9"/>
    <w:rsid w:val="00764560"/>
    <w:rsid w:val="00770C90"/>
    <w:rsid w:val="00774C1A"/>
    <w:rsid w:val="00785364"/>
    <w:rsid w:val="007D50FA"/>
    <w:rsid w:val="007D7594"/>
    <w:rsid w:val="00820BE6"/>
    <w:rsid w:val="00826749"/>
    <w:rsid w:val="008422CE"/>
    <w:rsid w:val="0084706A"/>
    <w:rsid w:val="00855736"/>
    <w:rsid w:val="00887232"/>
    <w:rsid w:val="008A6613"/>
    <w:rsid w:val="008C7F52"/>
    <w:rsid w:val="008D09EF"/>
    <w:rsid w:val="0092700F"/>
    <w:rsid w:val="00965B79"/>
    <w:rsid w:val="00974CA3"/>
    <w:rsid w:val="009860B5"/>
    <w:rsid w:val="009F2366"/>
    <w:rsid w:val="00A0669F"/>
    <w:rsid w:val="00A308B4"/>
    <w:rsid w:val="00A37578"/>
    <w:rsid w:val="00A448F2"/>
    <w:rsid w:val="00A731F9"/>
    <w:rsid w:val="00A74FD5"/>
    <w:rsid w:val="00A766F3"/>
    <w:rsid w:val="00A86187"/>
    <w:rsid w:val="00AA576B"/>
    <w:rsid w:val="00AB0523"/>
    <w:rsid w:val="00AB37E8"/>
    <w:rsid w:val="00AB4EEB"/>
    <w:rsid w:val="00AC1801"/>
    <w:rsid w:val="00AC1E84"/>
    <w:rsid w:val="00AD39D1"/>
    <w:rsid w:val="00B23065"/>
    <w:rsid w:val="00B318B6"/>
    <w:rsid w:val="00B37CCB"/>
    <w:rsid w:val="00B917E1"/>
    <w:rsid w:val="00BE207F"/>
    <w:rsid w:val="00BF4172"/>
    <w:rsid w:val="00C33A0E"/>
    <w:rsid w:val="00C411D4"/>
    <w:rsid w:val="00C566CE"/>
    <w:rsid w:val="00C728A2"/>
    <w:rsid w:val="00C814FC"/>
    <w:rsid w:val="00C8333D"/>
    <w:rsid w:val="00C83A54"/>
    <w:rsid w:val="00C83C9D"/>
    <w:rsid w:val="00C97A51"/>
    <w:rsid w:val="00D15D49"/>
    <w:rsid w:val="00D44D38"/>
    <w:rsid w:val="00D50BB4"/>
    <w:rsid w:val="00D559B3"/>
    <w:rsid w:val="00D60C17"/>
    <w:rsid w:val="00D85061"/>
    <w:rsid w:val="00D92FBE"/>
    <w:rsid w:val="00DF74AB"/>
    <w:rsid w:val="00E16FBC"/>
    <w:rsid w:val="00E2504C"/>
    <w:rsid w:val="00E27668"/>
    <w:rsid w:val="00E578D1"/>
    <w:rsid w:val="00E67796"/>
    <w:rsid w:val="00E81792"/>
    <w:rsid w:val="00EA45B9"/>
    <w:rsid w:val="00EA4B25"/>
    <w:rsid w:val="00EE030F"/>
    <w:rsid w:val="00EE06F3"/>
    <w:rsid w:val="00EF4FF7"/>
    <w:rsid w:val="00EF759F"/>
    <w:rsid w:val="00F67D98"/>
    <w:rsid w:val="00F77FE0"/>
    <w:rsid w:val="00F950C1"/>
    <w:rsid w:val="00FA4D9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F0075"/>
  <w15:docId w15:val="{A01A7364-D5DD-484C-9B7F-592CAA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31F9"/>
    <w:rPr>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731F9"/>
    <w:pPr>
      <w:tabs>
        <w:tab w:val="center" w:pos="4153"/>
        <w:tab w:val="right" w:pos="8306"/>
      </w:tabs>
    </w:pPr>
  </w:style>
  <w:style w:type="paragraph" w:styleId="Footer">
    <w:name w:val="footer"/>
    <w:basedOn w:val="Normal"/>
    <w:link w:val="FooterChar"/>
    <w:uiPriority w:val="99"/>
    <w:rsid w:val="00A731F9"/>
    <w:pPr>
      <w:tabs>
        <w:tab w:val="center" w:pos="4153"/>
        <w:tab w:val="right" w:pos="8306"/>
      </w:tabs>
    </w:pPr>
  </w:style>
  <w:style w:type="character" w:styleId="PageNumber">
    <w:name w:val="page number"/>
    <w:basedOn w:val="DefaultParagraphFont"/>
    <w:rsid w:val="00A731F9"/>
  </w:style>
  <w:style w:type="paragraph" w:styleId="BodyText">
    <w:name w:val="Body Text"/>
    <w:basedOn w:val="Normal"/>
    <w:rsid w:val="00A731F9"/>
    <w:pPr>
      <w:tabs>
        <w:tab w:val="left" w:pos="2835"/>
      </w:tabs>
      <w:spacing w:line="360" w:lineRule="auto"/>
      <w:jc w:val="both"/>
    </w:pPr>
    <w:rPr>
      <w:sz w:val="20"/>
    </w:rPr>
  </w:style>
  <w:style w:type="character" w:styleId="LineNumber">
    <w:name w:val="line number"/>
    <w:basedOn w:val="DefaultParagraphFont"/>
    <w:rsid w:val="00C83A54"/>
  </w:style>
  <w:style w:type="character" w:customStyle="1" w:styleId="FooterChar">
    <w:name w:val="Footer Char"/>
    <w:basedOn w:val="DefaultParagraphFont"/>
    <w:link w:val="Footer"/>
    <w:uiPriority w:val="99"/>
    <w:rsid w:val="003F5C2A"/>
    <w:rPr>
      <w:sz w:val="24"/>
      <w:lang w:val="en-NZ"/>
    </w:rPr>
  </w:style>
  <w:style w:type="character" w:styleId="Hyperlink">
    <w:name w:val="Hyperlink"/>
    <w:basedOn w:val="DefaultParagraphFont"/>
    <w:unhideWhenUsed/>
    <w:rsid w:val="00EE030F"/>
    <w:rPr>
      <w:color w:val="0563C1" w:themeColor="hyperlink"/>
      <w:u w:val="single"/>
    </w:rPr>
  </w:style>
  <w:style w:type="character" w:styleId="UnresolvedMention">
    <w:name w:val="Unresolved Mention"/>
    <w:basedOn w:val="DefaultParagraphFont"/>
    <w:uiPriority w:val="99"/>
    <w:semiHidden/>
    <w:unhideWhenUsed/>
    <w:rsid w:val="00EE0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yn\Documents\Custom%20Office%20Templates\SFO%20-%20Template%20Transcript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599e73-71c4-4741-ac3a-468daa3276b1">
      <Terms xmlns="http://schemas.microsoft.com/office/infopath/2007/PartnerControls"/>
    </lcf76f155ced4ddcb4097134ff3c332f>
    <TaxCatchAll xmlns="4faa1754-df72-49ed-8d9b-1f310667bd8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95005077AB3647B151FC7FDCD499C1" ma:contentTypeVersion="13" ma:contentTypeDescription="Create a new document." ma:contentTypeScope="" ma:versionID="bc2af92103d906c42c55ef0e5e469cfa">
  <xsd:schema xmlns:xsd="http://www.w3.org/2001/XMLSchema" xmlns:xs="http://www.w3.org/2001/XMLSchema" xmlns:p="http://schemas.microsoft.com/office/2006/metadata/properties" xmlns:ns2="6f599e73-71c4-4741-ac3a-468daa3276b1" xmlns:ns3="4faa1754-df72-49ed-8d9b-1f310667bd86" targetNamespace="http://schemas.microsoft.com/office/2006/metadata/properties" ma:root="true" ma:fieldsID="ad5bbe107e71efd41c9f967a406ec5b4" ns2:_="" ns3:_="">
    <xsd:import namespace="6f599e73-71c4-4741-ac3a-468daa3276b1"/>
    <xsd:import namespace="4faa1754-df72-49ed-8d9b-1f310667bd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9e73-71c4-4741-ac3a-468daa3276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3a9e44-7e49-4492-b404-e8448287d7f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aa1754-df72-49ed-8d9b-1f310667bd8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369ac41-4f77-45e4-9f58-65e1a1c63a9c}" ma:internalName="TaxCatchAll" ma:showField="CatchAllData" ma:web="4faa1754-df72-49ed-8d9b-1f310667bd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54E300-72AC-442B-BEA0-99B57CD26CEF}">
  <ds:schemaRefs>
    <ds:schemaRef ds:uri="http://schemas.microsoft.com/sharepoint/v3/contenttype/forms"/>
  </ds:schemaRefs>
</ds:datastoreItem>
</file>

<file path=customXml/itemProps2.xml><?xml version="1.0" encoding="utf-8"?>
<ds:datastoreItem xmlns:ds="http://schemas.openxmlformats.org/officeDocument/2006/customXml" ds:itemID="{92D6C762-9F0E-43B6-9AB1-472CC954E876}">
  <ds:schemaRefs>
    <ds:schemaRef ds:uri="http://schemas.microsoft.com/office/2006/metadata/properties"/>
    <ds:schemaRef ds:uri="http://schemas.microsoft.com/office/infopath/2007/PartnerControls"/>
    <ds:schemaRef ds:uri="6f599e73-71c4-4741-ac3a-468daa3276b1"/>
    <ds:schemaRef ds:uri="4faa1754-df72-49ed-8d9b-1f310667bd86"/>
  </ds:schemaRefs>
</ds:datastoreItem>
</file>

<file path=customXml/itemProps3.xml><?xml version="1.0" encoding="utf-8"?>
<ds:datastoreItem xmlns:ds="http://schemas.openxmlformats.org/officeDocument/2006/customXml" ds:itemID="{BE434F31-6FBE-4C45-A636-051289F9BF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9e73-71c4-4741-ac3a-468daa3276b1"/>
    <ds:schemaRef ds:uri="4faa1754-df72-49ed-8d9b-1f310667b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c928540-9a00-4367-86a8-ee7453fe6059}" enabled="1" method="Standard" siteId="{7da2118e-a7b4-4ab1-9647-af150aa07b06}" contentBits="0" removed="0"/>
</clbl:labelList>
</file>

<file path=docProps/app.xml><?xml version="1.0" encoding="utf-8"?>
<Properties xmlns="http://schemas.openxmlformats.org/officeDocument/2006/extended-properties" xmlns:vt="http://schemas.openxmlformats.org/officeDocument/2006/docPropsVTypes">
  <Template>SFO - Template TranscriptSheet</Template>
  <TotalTime>118</TotalTime>
  <Pages>2</Pages>
  <Words>263</Words>
  <Characters>1126</Characters>
  <Application>Microsoft Office Word</Application>
  <DocSecurity>0</DocSecurity>
  <Lines>31</Lines>
  <Paragraphs>27</Paragraphs>
  <ScaleCrop>false</ScaleCrop>
  <HeadingPairs>
    <vt:vector size="2" baseType="variant">
      <vt:variant>
        <vt:lpstr>Title</vt:lpstr>
      </vt:variant>
      <vt:variant>
        <vt:i4>1</vt:i4>
      </vt:variant>
    </vt:vector>
  </HeadingPairs>
  <TitlesOfParts>
    <vt:vector size="1" baseType="lpstr">
      <vt:lpstr>Transcript Sheet</vt:lpstr>
    </vt:vector>
  </TitlesOfParts>
  <Company>SFO</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 Sheet</dc:title>
  <dc:creator>robyn</dc:creator>
  <cp:lastModifiedBy>Daniel Volodin</cp:lastModifiedBy>
  <cp:revision>3</cp:revision>
  <cp:lastPrinted>2001-08-15T19:54:00Z</cp:lastPrinted>
  <dcterms:created xsi:type="dcterms:W3CDTF">2026-08-31T00:49:00Z</dcterms:created>
  <dcterms:modified xsi:type="dcterms:W3CDTF">2026-08-31T01:31:00Z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0x0101006E95005077AB3647B151FC7FDCD499C1</vt:lpwstr>
  </property>
  <property fmtid="{D5CDD505-2E9C-101B-9397-08002B2CF9AE}" pid="3" name="_dlc_DocIdItemGuid">
    <vt:lpwstr>fc000eba-d1cd-49e8-999f-4df3366f7894</vt:lpwstr>
  </property>
</Properties>
</file>